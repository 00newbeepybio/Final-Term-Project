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9AEAB" w14:textId="77777777" w:rsidR="00952F7D" w:rsidRDefault="00DF198B" w:rsidP="00A90331">
      <w:pPr>
        <w:pStyle w:val="GraphicAnchor"/>
        <w:jc w:val="both"/>
      </w:pPr>
      <w:r w:rsidRPr="004909D9">
        <w:rPr>
          <w:noProof/>
          <w:lang w:eastAsia="en-AU"/>
        </w:rPr>
        <w:drawing>
          <wp:anchor distT="0" distB="0" distL="114300" distR="114300" simplePos="0" relativeHeight="251658240" behindDoc="1" locked="0" layoutInCell="1" allowOverlap="1" wp14:anchorId="5F8281DA" wp14:editId="2CBC64A9">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E66A4C3" w14:textId="77777777" w:rsidTr="00185F4A">
        <w:trPr>
          <w:trHeight w:val="1083"/>
        </w:trPr>
        <w:tc>
          <w:tcPr>
            <w:tcW w:w="10790" w:type="dxa"/>
            <w:gridSpan w:val="9"/>
          </w:tcPr>
          <w:p w14:paraId="2BDED38D" w14:textId="77777777" w:rsidR="00DF198B" w:rsidRDefault="00DF198B" w:rsidP="00A90331">
            <w:pPr>
              <w:jc w:val="both"/>
            </w:pPr>
          </w:p>
        </w:tc>
      </w:tr>
      <w:tr w:rsidR="00DF198B" w14:paraId="75F1570B" w14:textId="77777777" w:rsidTr="00185F4A">
        <w:trPr>
          <w:trHeight w:val="1068"/>
        </w:trPr>
        <w:tc>
          <w:tcPr>
            <w:tcW w:w="1198" w:type="dxa"/>
            <w:gridSpan w:val="2"/>
            <w:tcBorders>
              <w:right w:val="single" w:sz="18" w:space="0" w:color="476166" w:themeColor="accent1"/>
            </w:tcBorders>
          </w:tcPr>
          <w:p w14:paraId="62CB8CD4" w14:textId="77777777" w:rsidR="00DF198B" w:rsidRDefault="00DF198B" w:rsidP="00A90331">
            <w:pPr>
              <w:jc w:val="both"/>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5E67F80" w14:textId="142B9B60" w:rsidR="00DF198B" w:rsidRPr="00DF198B" w:rsidRDefault="00396F8C" w:rsidP="00F14134">
            <w:pPr>
              <w:pStyle w:val="Heading1"/>
            </w:pPr>
            <w:r>
              <w:t>Symptom Checker: A Python Program</w:t>
            </w:r>
          </w:p>
        </w:tc>
        <w:tc>
          <w:tcPr>
            <w:tcW w:w="1199" w:type="dxa"/>
            <w:gridSpan w:val="2"/>
            <w:tcBorders>
              <w:left w:val="single" w:sz="18" w:space="0" w:color="476166" w:themeColor="accent1"/>
            </w:tcBorders>
          </w:tcPr>
          <w:p w14:paraId="66B62D36" w14:textId="77777777" w:rsidR="00DF198B" w:rsidRDefault="00DF198B" w:rsidP="00A90331">
            <w:pPr>
              <w:jc w:val="both"/>
            </w:pPr>
          </w:p>
        </w:tc>
      </w:tr>
      <w:tr w:rsidR="00DF198B" w14:paraId="368154FE" w14:textId="77777777" w:rsidTr="00396F8C">
        <w:trPr>
          <w:trHeight w:val="1665"/>
        </w:trPr>
        <w:tc>
          <w:tcPr>
            <w:tcW w:w="1170" w:type="dxa"/>
          </w:tcPr>
          <w:p w14:paraId="46A52673" w14:textId="77777777" w:rsidR="00DF198B" w:rsidRDefault="00DF198B" w:rsidP="00A90331">
            <w:pPr>
              <w:jc w:val="both"/>
            </w:pPr>
          </w:p>
        </w:tc>
        <w:tc>
          <w:tcPr>
            <w:tcW w:w="8460" w:type="dxa"/>
            <w:gridSpan w:val="7"/>
          </w:tcPr>
          <w:p w14:paraId="48C0E185" w14:textId="77777777" w:rsidR="00DF198B" w:rsidRDefault="00DF198B" w:rsidP="00A90331">
            <w:pPr>
              <w:jc w:val="both"/>
            </w:pPr>
          </w:p>
        </w:tc>
        <w:tc>
          <w:tcPr>
            <w:tcW w:w="1160" w:type="dxa"/>
          </w:tcPr>
          <w:p w14:paraId="2A9879B1" w14:textId="77777777" w:rsidR="00DF198B" w:rsidRDefault="00DF198B" w:rsidP="00A90331">
            <w:pPr>
              <w:jc w:val="both"/>
            </w:pPr>
          </w:p>
        </w:tc>
      </w:tr>
      <w:tr w:rsidR="00DF198B" w14:paraId="326A9E80" w14:textId="77777777" w:rsidTr="00396F8C">
        <w:trPr>
          <w:trHeight w:val="459"/>
        </w:trPr>
        <w:tc>
          <w:tcPr>
            <w:tcW w:w="2397" w:type="dxa"/>
            <w:gridSpan w:val="4"/>
          </w:tcPr>
          <w:p w14:paraId="1AA65803" w14:textId="77777777" w:rsidR="00DF198B" w:rsidRDefault="00DF198B" w:rsidP="00A90331">
            <w:pPr>
              <w:jc w:val="both"/>
            </w:pPr>
          </w:p>
        </w:tc>
        <w:tc>
          <w:tcPr>
            <w:tcW w:w="5995" w:type="dxa"/>
            <w:shd w:val="clear" w:color="auto" w:fill="FFFFFF" w:themeFill="background1"/>
          </w:tcPr>
          <w:p w14:paraId="7A8B265B" w14:textId="77777777" w:rsidR="00DF198B" w:rsidRPr="00DF198B" w:rsidRDefault="00DF198B" w:rsidP="00F14134">
            <w:pPr>
              <w:jc w:val="center"/>
              <w:rPr>
                <w:rFonts w:ascii="Georgia" w:hAnsi="Georgia"/>
                <w:sz w:val="48"/>
                <w:szCs w:val="48"/>
              </w:rPr>
            </w:pPr>
          </w:p>
        </w:tc>
        <w:tc>
          <w:tcPr>
            <w:tcW w:w="2398" w:type="dxa"/>
            <w:gridSpan w:val="4"/>
          </w:tcPr>
          <w:p w14:paraId="474B64E6" w14:textId="77777777" w:rsidR="00DF198B" w:rsidRDefault="00DF198B" w:rsidP="00A90331">
            <w:pPr>
              <w:jc w:val="both"/>
            </w:pPr>
          </w:p>
        </w:tc>
      </w:tr>
      <w:tr w:rsidR="00DF198B" w14:paraId="27439336" w14:textId="77777777" w:rsidTr="00185F4A">
        <w:trPr>
          <w:trHeight w:val="1460"/>
        </w:trPr>
        <w:tc>
          <w:tcPr>
            <w:tcW w:w="2397" w:type="dxa"/>
            <w:gridSpan w:val="4"/>
          </w:tcPr>
          <w:p w14:paraId="3F4F7143" w14:textId="77777777" w:rsidR="00DF198B" w:rsidRDefault="00DF198B" w:rsidP="00A90331">
            <w:pPr>
              <w:jc w:val="both"/>
            </w:pPr>
          </w:p>
        </w:tc>
        <w:tc>
          <w:tcPr>
            <w:tcW w:w="5995" w:type="dxa"/>
            <w:shd w:val="clear" w:color="auto" w:fill="FFFFFF" w:themeFill="background1"/>
          </w:tcPr>
          <w:p w14:paraId="0F5B55ED" w14:textId="77777777" w:rsidR="00396F8C" w:rsidRPr="00396F8C" w:rsidRDefault="00396F8C" w:rsidP="00F14134">
            <w:pPr>
              <w:pStyle w:val="Heading2"/>
              <w:rPr>
                <w:sz w:val="40"/>
                <w:szCs w:val="40"/>
              </w:rPr>
            </w:pPr>
            <w:r w:rsidRPr="00396F8C">
              <w:rPr>
                <w:sz w:val="40"/>
                <w:szCs w:val="40"/>
              </w:rPr>
              <w:t>Team Members:</w:t>
            </w:r>
          </w:p>
          <w:p w14:paraId="0C6FA3C2" w14:textId="779E2AB7" w:rsidR="00396F8C" w:rsidRPr="00396F8C" w:rsidRDefault="00396F8C" w:rsidP="00F14134">
            <w:pPr>
              <w:pStyle w:val="Heading2"/>
              <w:rPr>
                <w:b w:val="0"/>
                <w:bCs/>
                <w:sz w:val="40"/>
                <w:szCs w:val="40"/>
              </w:rPr>
            </w:pPr>
            <w:r w:rsidRPr="00396F8C">
              <w:rPr>
                <w:b w:val="0"/>
                <w:bCs/>
                <w:sz w:val="40"/>
                <w:szCs w:val="40"/>
              </w:rPr>
              <w:t>Nashrah</w:t>
            </w:r>
          </w:p>
          <w:p w14:paraId="5661A01A" w14:textId="466A37E1" w:rsidR="00396F8C" w:rsidRPr="00396F8C" w:rsidRDefault="00396F8C" w:rsidP="00F14134">
            <w:pPr>
              <w:pStyle w:val="Heading2"/>
              <w:rPr>
                <w:b w:val="0"/>
                <w:bCs/>
                <w:sz w:val="40"/>
                <w:szCs w:val="40"/>
              </w:rPr>
            </w:pPr>
            <w:r w:rsidRPr="00396F8C">
              <w:rPr>
                <w:b w:val="0"/>
                <w:bCs/>
                <w:sz w:val="40"/>
                <w:szCs w:val="40"/>
              </w:rPr>
              <w:t>Zainab</w:t>
            </w:r>
          </w:p>
          <w:p w14:paraId="2906DDE9" w14:textId="38ACC07F" w:rsidR="00DF198B" w:rsidRPr="00396F8C" w:rsidRDefault="00396F8C" w:rsidP="00F14134">
            <w:pPr>
              <w:pStyle w:val="Heading2"/>
              <w:rPr>
                <w:b w:val="0"/>
                <w:bCs/>
                <w:sz w:val="40"/>
                <w:szCs w:val="40"/>
              </w:rPr>
            </w:pPr>
            <w:r w:rsidRPr="00396F8C">
              <w:rPr>
                <w:b w:val="0"/>
                <w:bCs/>
                <w:sz w:val="40"/>
                <w:szCs w:val="40"/>
              </w:rPr>
              <w:t>Tayyaba</w:t>
            </w:r>
          </w:p>
          <w:p w14:paraId="65B8EC3B" w14:textId="7C98A055" w:rsidR="00396F8C" w:rsidRPr="00396F8C" w:rsidRDefault="00396F8C" w:rsidP="00F14134">
            <w:pPr>
              <w:jc w:val="center"/>
            </w:pPr>
          </w:p>
        </w:tc>
        <w:tc>
          <w:tcPr>
            <w:tcW w:w="2398" w:type="dxa"/>
            <w:gridSpan w:val="4"/>
          </w:tcPr>
          <w:p w14:paraId="024B8BEC" w14:textId="77777777" w:rsidR="00DF198B" w:rsidRDefault="00DF198B" w:rsidP="00A90331">
            <w:pPr>
              <w:jc w:val="both"/>
            </w:pPr>
          </w:p>
        </w:tc>
      </w:tr>
      <w:tr w:rsidR="00DF198B" w14:paraId="3F18645C" w14:textId="77777777" w:rsidTr="00185F4A">
        <w:trPr>
          <w:trHeight w:val="7176"/>
        </w:trPr>
        <w:tc>
          <w:tcPr>
            <w:tcW w:w="2397" w:type="dxa"/>
            <w:gridSpan w:val="4"/>
            <w:vAlign w:val="bottom"/>
          </w:tcPr>
          <w:p w14:paraId="6673341E" w14:textId="77777777" w:rsidR="00DF198B" w:rsidRDefault="00DF198B" w:rsidP="00A90331">
            <w:pPr>
              <w:jc w:val="both"/>
            </w:pPr>
          </w:p>
        </w:tc>
        <w:tc>
          <w:tcPr>
            <w:tcW w:w="5995" w:type="dxa"/>
            <w:tcBorders>
              <w:bottom w:val="single" w:sz="18" w:space="0" w:color="476166" w:themeColor="accent1"/>
            </w:tcBorders>
            <w:shd w:val="clear" w:color="auto" w:fill="FFFFFF" w:themeFill="background1"/>
            <w:vAlign w:val="bottom"/>
          </w:tcPr>
          <w:p w14:paraId="6CA347E6" w14:textId="116E3C89" w:rsidR="00DF198B" w:rsidRPr="00DF198B" w:rsidRDefault="00000000" w:rsidP="00F14134">
            <w:pPr>
              <w:pStyle w:val="Heading3"/>
            </w:pPr>
            <w:sdt>
              <w:sdtPr>
                <w:id w:val="372498715"/>
                <w:placeholder>
                  <w:docPart w:val="C93C2AA750AD4526888BA515A5F5FCCB"/>
                </w:placeholder>
                <w:temporary/>
                <w:showingPlcHdr/>
                <w15:appearance w15:val="hidden"/>
              </w:sdtPr>
              <w:sdtContent>
                <w:r w:rsidR="00874FE7" w:rsidRPr="00DF198B">
                  <w:t>Date</w:t>
                </w:r>
              </w:sdtContent>
            </w:sdt>
            <w:r w:rsidR="00396F8C">
              <w:t>: 25-02-2024</w:t>
            </w:r>
          </w:p>
          <w:p w14:paraId="4F0A3D10" w14:textId="77777777" w:rsidR="00874FE7" w:rsidRPr="00DF198B" w:rsidRDefault="00000000" w:rsidP="00F14134">
            <w:pPr>
              <w:pStyle w:val="Heading3"/>
            </w:pPr>
            <w:sdt>
              <w:sdtPr>
                <w:id w:val="-1516760087"/>
                <w:placeholder>
                  <w:docPart w:val="ACA1F91565AC48CDBECCD6AA3685E1D9"/>
                </w:placeholder>
                <w:temporary/>
                <w:showingPlcHdr/>
                <w15:appearance w15:val="hidden"/>
              </w:sdtPr>
              <w:sdtContent>
                <w:r w:rsidR="00874FE7" w:rsidRPr="00DF198B">
                  <w:t>—</w:t>
                </w:r>
              </w:sdtContent>
            </w:sdt>
          </w:p>
          <w:p w14:paraId="56D5680D" w14:textId="03D45C1D" w:rsidR="00DF198B" w:rsidRPr="00DF198B" w:rsidRDefault="00396F8C" w:rsidP="00F14134">
            <w:pPr>
              <w:pStyle w:val="Heading3"/>
            </w:pPr>
            <w:r>
              <w:t>From Office Wizards to Python Program</w:t>
            </w:r>
          </w:p>
          <w:p w14:paraId="5405A160" w14:textId="77777777" w:rsidR="00DF198B" w:rsidRPr="00DF198B" w:rsidRDefault="00000000" w:rsidP="00F14134">
            <w:pPr>
              <w:pStyle w:val="Heading3"/>
            </w:pPr>
            <w:sdt>
              <w:sdtPr>
                <w:id w:val="1492440299"/>
                <w:placeholder>
                  <w:docPart w:val="B7342247E96B47E6B130621E9E67CB27"/>
                </w:placeholder>
                <w:temporary/>
                <w:showingPlcHdr/>
                <w15:appearance w15:val="hidden"/>
              </w:sdtPr>
              <w:sdtContent>
                <w:r w:rsidR="00874FE7" w:rsidRPr="00DF198B">
                  <w:t>—</w:t>
                </w:r>
              </w:sdtContent>
            </w:sdt>
          </w:p>
          <w:p w14:paraId="770CB3DE" w14:textId="7D9A05AF" w:rsidR="00DF198B" w:rsidRDefault="00396F8C" w:rsidP="00F14134">
            <w:pPr>
              <w:pStyle w:val="Heading3"/>
            </w:pPr>
            <w:r>
              <w:t>Sumbul</w:t>
            </w:r>
          </w:p>
          <w:p w14:paraId="3D5D3D3D" w14:textId="77777777" w:rsidR="00DF198B" w:rsidRPr="00DF198B" w:rsidRDefault="00DF198B" w:rsidP="00A90331">
            <w:pPr>
              <w:jc w:val="both"/>
            </w:pPr>
          </w:p>
        </w:tc>
        <w:tc>
          <w:tcPr>
            <w:tcW w:w="2398" w:type="dxa"/>
            <w:gridSpan w:val="4"/>
            <w:vAlign w:val="bottom"/>
          </w:tcPr>
          <w:p w14:paraId="3D033516" w14:textId="77777777" w:rsidR="00DF198B" w:rsidRDefault="00DF198B" w:rsidP="00A90331">
            <w:pPr>
              <w:jc w:val="both"/>
            </w:pPr>
          </w:p>
        </w:tc>
      </w:tr>
      <w:tr w:rsidR="00DF198B" w14:paraId="5704326A" w14:textId="77777777" w:rsidTr="00185F4A">
        <w:tc>
          <w:tcPr>
            <w:tcW w:w="2340" w:type="dxa"/>
            <w:gridSpan w:val="3"/>
          </w:tcPr>
          <w:p w14:paraId="25CEEF52" w14:textId="77777777" w:rsidR="00DF198B" w:rsidRDefault="00DF198B" w:rsidP="00A90331">
            <w:pPr>
              <w:jc w:val="both"/>
            </w:pPr>
          </w:p>
        </w:tc>
        <w:tc>
          <w:tcPr>
            <w:tcW w:w="6120" w:type="dxa"/>
            <w:gridSpan w:val="3"/>
          </w:tcPr>
          <w:p w14:paraId="0EBFE4B9" w14:textId="77777777" w:rsidR="00DF198B" w:rsidRDefault="00DF198B" w:rsidP="00A90331">
            <w:pPr>
              <w:jc w:val="both"/>
            </w:pPr>
          </w:p>
        </w:tc>
        <w:tc>
          <w:tcPr>
            <w:tcW w:w="2330" w:type="dxa"/>
            <w:gridSpan w:val="3"/>
          </w:tcPr>
          <w:p w14:paraId="72B64F11" w14:textId="77777777" w:rsidR="00DF198B" w:rsidRDefault="00DF198B" w:rsidP="00A90331">
            <w:pPr>
              <w:jc w:val="both"/>
            </w:pPr>
          </w:p>
        </w:tc>
      </w:tr>
    </w:tbl>
    <w:p w14:paraId="11C44D0A" w14:textId="5869DCFE" w:rsidR="00733A3E" w:rsidRDefault="00733A3E" w:rsidP="00A90331">
      <w:pPr>
        <w:pStyle w:val="Heading2"/>
        <w:jc w:val="both"/>
      </w:pPr>
      <w:r>
        <w:lastRenderedPageBreak/>
        <w:t>What is a symptom checker program?</w:t>
      </w:r>
    </w:p>
    <w:p w14:paraId="21A213F6" w14:textId="45BC7417" w:rsidR="00A90331" w:rsidRPr="00A90331" w:rsidRDefault="00A90331" w:rsidP="00A90331">
      <w:pPr>
        <w:jc w:val="both"/>
      </w:pPr>
      <w:r w:rsidRPr="00A90331">
        <w:t>A symptom checker can be useful in daily life as a preliminary tool to understand potential health issues. It helps users assess symptoms, identify possible conditions, and decide whether professional medical advice is needed. However, it's essential to remember that it's not a substitute for professional diagnosis and should be used cautiously, as it may not always provide accurate results</w:t>
      </w:r>
      <w:r>
        <w:t>.</w:t>
      </w:r>
    </w:p>
    <w:p w14:paraId="4B5F7E89" w14:textId="77777777" w:rsidR="00733A3E" w:rsidRDefault="00733A3E" w:rsidP="00A90331">
      <w:pPr>
        <w:jc w:val="both"/>
        <w:rPr>
          <w:b/>
          <w:sz w:val="48"/>
          <w:szCs w:val="48"/>
        </w:rPr>
      </w:pPr>
    </w:p>
    <w:p w14:paraId="4B8C95CF" w14:textId="1762FBB8" w:rsidR="00733A3E" w:rsidRDefault="00733A3E" w:rsidP="00A90331">
      <w:pPr>
        <w:pStyle w:val="Heading2"/>
        <w:jc w:val="both"/>
      </w:pPr>
      <w:r w:rsidRPr="00733A3E">
        <w:t>How did we develop this code?</w:t>
      </w:r>
    </w:p>
    <w:p w14:paraId="7AA32C67" w14:textId="77777777" w:rsidR="00DF20CB" w:rsidRDefault="00DF20CB" w:rsidP="00A90331">
      <w:pPr>
        <w:jc w:val="both"/>
      </w:pPr>
      <w:r>
        <w:t>The development of the provided code involves creating a symptom checker program in Python. Here is a breakdown of how the code was developed:</w:t>
      </w:r>
    </w:p>
    <w:p w14:paraId="60EB5C7C" w14:textId="77777777" w:rsidR="00DF20CB" w:rsidRDefault="00DF20CB" w:rsidP="00A90331">
      <w:pPr>
        <w:jc w:val="both"/>
      </w:pPr>
    </w:p>
    <w:p w14:paraId="4047DEA2" w14:textId="77777777" w:rsidR="00DF20CB" w:rsidRDefault="00DF20CB" w:rsidP="00A90331">
      <w:pPr>
        <w:jc w:val="both"/>
      </w:pPr>
      <w:r>
        <w:t xml:space="preserve">1. </w:t>
      </w:r>
      <w:r w:rsidRPr="00DF20CB">
        <w:rPr>
          <w:b/>
          <w:bCs/>
        </w:rPr>
        <w:t>Class Design:</w:t>
      </w:r>
    </w:p>
    <w:p w14:paraId="2034C1AC" w14:textId="77777777" w:rsidR="00DF20CB" w:rsidRDefault="00DF20CB" w:rsidP="00A90331">
      <w:pPr>
        <w:jc w:val="both"/>
      </w:pPr>
      <w:r>
        <w:t xml:space="preserve">   - Two classes were designed: Symptom and SymptomChecker.</w:t>
      </w:r>
    </w:p>
    <w:p w14:paraId="22F6AEA4" w14:textId="77777777" w:rsidR="00DF20CB" w:rsidRDefault="00DF20CB" w:rsidP="00A90331">
      <w:pPr>
        <w:jc w:val="both"/>
      </w:pPr>
      <w:r>
        <w:t xml:space="preserve">   - The Symptom class represents individual symptoms, storing information such as name, associated conditions, actions, and medicines.</w:t>
      </w:r>
    </w:p>
    <w:p w14:paraId="6C96842B" w14:textId="77777777" w:rsidR="00DF20CB" w:rsidRDefault="00DF20CB" w:rsidP="00A90331">
      <w:pPr>
        <w:jc w:val="both"/>
      </w:pPr>
      <w:r>
        <w:t xml:space="preserve">   - The SymptomChecker class manages a list of predefined symptoms and provides a method (check_symptoms) to match user-input symptoms with the predefined symptoms.</w:t>
      </w:r>
    </w:p>
    <w:p w14:paraId="65596778" w14:textId="77777777" w:rsidR="00DF20CB" w:rsidRDefault="00DF20CB" w:rsidP="00A90331">
      <w:pPr>
        <w:jc w:val="both"/>
      </w:pPr>
    </w:p>
    <w:p w14:paraId="31E35E8E" w14:textId="77777777" w:rsidR="00DF20CB" w:rsidRPr="00DF20CB" w:rsidRDefault="00DF20CB" w:rsidP="00A90331">
      <w:pPr>
        <w:jc w:val="both"/>
        <w:rPr>
          <w:b/>
          <w:bCs/>
        </w:rPr>
      </w:pPr>
      <w:r>
        <w:t xml:space="preserve">2. </w:t>
      </w:r>
      <w:r w:rsidRPr="00DF20CB">
        <w:rPr>
          <w:b/>
          <w:bCs/>
        </w:rPr>
        <w:t>Data Structure:</w:t>
      </w:r>
    </w:p>
    <w:p w14:paraId="7AAF4001" w14:textId="77777777" w:rsidR="00DF20CB" w:rsidRDefault="00DF20CB" w:rsidP="00A90331">
      <w:pPr>
        <w:jc w:val="both"/>
      </w:pPr>
      <w:r>
        <w:t xml:space="preserve">   - A list of Symptom objects is created within the SymptomChecker class to store information about various symptoms, conditions, actions, and medicines.</w:t>
      </w:r>
    </w:p>
    <w:p w14:paraId="30375F13" w14:textId="77777777" w:rsidR="00DF20CB" w:rsidRDefault="00DF20CB" w:rsidP="00A90331">
      <w:pPr>
        <w:jc w:val="both"/>
      </w:pPr>
    </w:p>
    <w:p w14:paraId="5747275B" w14:textId="77777777" w:rsidR="00DF20CB" w:rsidRDefault="00DF20CB" w:rsidP="00A90331">
      <w:pPr>
        <w:jc w:val="both"/>
      </w:pPr>
      <w:r>
        <w:t xml:space="preserve">3. </w:t>
      </w:r>
      <w:r w:rsidRPr="00DF20CB">
        <w:rPr>
          <w:b/>
          <w:bCs/>
        </w:rPr>
        <w:t>Main Logic - check_symptoms Method:</w:t>
      </w:r>
    </w:p>
    <w:p w14:paraId="5FBDA486" w14:textId="77777777" w:rsidR="00DF20CB" w:rsidRDefault="00DF20CB" w:rsidP="00A90331">
      <w:pPr>
        <w:jc w:val="both"/>
      </w:pPr>
      <w:r>
        <w:t xml:space="preserve">   - The check_symptoms method in the SymptomChecker class is responsible for checking user-input symptoms.</w:t>
      </w:r>
    </w:p>
    <w:p w14:paraId="095D9A0D" w14:textId="77777777" w:rsidR="00DF20CB" w:rsidRDefault="00DF20CB" w:rsidP="00A90331">
      <w:pPr>
        <w:jc w:val="both"/>
      </w:pPr>
      <w:r>
        <w:t xml:space="preserve">   - It iterates through the user's symptoms, matches them with predefined symptoms (ignoring case), and collects information about matched symptoms.</w:t>
      </w:r>
    </w:p>
    <w:p w14:paraId="66EB9161" w14:textId="77777777" w:rsidR="00DF20CB" w:rsidRDefault="00DF20CB" w:rsidP="00A90331">
      <w:pPr>
        <w:jc w:val="both"/>
      </w:pPr>
    </w:p>
    <w:p w14:paraId="763519F7" w14:textId="77777777" w:rsidR="00DF20CB" w:rsidRDefault="00DF20CB" w:rsidP="00A90331">
      <w:pPr>
        <w:jc w:val="both"/>
      </w:pPr>
      <w:r>
        <w:t xml:space="preserve">4. </w:t>
      </w:r>
      <w:r w:rsidRPr="00DF20CB">
        <w:rPr>
          <w:b/>
          <w:bCs/>
        </w:rPr>
        <w:t>User Interaction Loop:</w:t>
      </w:r>
    </w:p>
    <w:p w14:paraId="6E320FDD" w14:textId="77777777" w:rsidR="00DF20CB" w:rsidRDefault="00DF20CB" w:rsidP="00A90331">
      <w:pPr>
        <w:jc w:val="both"/>
      </w:pPr>
      <w:r>
        <w:t xml:space="preserve">   - The code uses a while loop to repeatedly ask the user to enter symptoms and check them using the SymptomChecker.</w:t>
      </w:r>
    </w:p>
    <w:p w14:paraId="11978A4C" w14:textId="77777777" w:rsidR="00DF20CB" w:rsidRDefault="00DF20CB" w:rsidP="00A90331">
      <w:pPr>
        <w:jc w:val="both"/>
      </w:pPr>
      <w:r>
        <w:t xml:space="preserve">   - The results are displayed, including possible conditions, recommended actions, and prescribed medicines.</w:t>
      </w:r>
    </w:p>
    <w:p w14:paraId="7DA14692" w14:textId="77777777" w:rsidR="00DF20CB" w:rsidRDefault="00DF20CB" w:rsidP="00A90331">
      <w:pPr>
        <w:jc w:val="both"/>
      </w:pPr>
    </w:p>
    <w:p w14:paraId="2F1D3B63" w14:textId="77777777" w:rsidR="00DF20CB" w:rsidRDefault="00DF20CB" w:rsidP="00A90331">
      <w:pPr>
        <w:jc w:val="both"/>
      </w:pPr>
      <w:r>
        <w:t xml:space="preserve">5. </w:t>
      </w:r>
      <w:r w:rsidRPr="00DF20CB">
        <w:rPr>
          <w:b/>
          <w:bCs/>
        </w:rPr>
        <w:t>Input Processing:</w:t>
      </w:r>
    </w:p>
    <w:p w14:paraId="0F7C119F" w14:textId="77777777" w:rsidR="00DF20CB" w:rsidRDefault="00DF20CB" w:rsidP="00A90331">
      <w:pPr>
        <w:jc w:val="both"/>
      </w:pPr>
      <w:r>
        <w:t xml:space="preserve">   - User-input symptoms are obtained using the input function, converted to lowercase, and split into a list.</w:t>
      </w:r>
    </w:p>
    <w:p w14:paraId="25BCAD45" w14:textId="77777777" w:rsidR="00DF20CB" w:rsidRDefault="00DF20CB" w:rsidP="00A90331">
      <w:pPr>
        <w:jc w:val="both"/>
      </w:pPr>
    </w:p>
    <w:p w14:paraId="525005DC" w14:textId="77777777" w:rsidR="00DF20CB" w:rsidRDefault="00DF20CB" w:rsidP="00A90331">
      <w:pPr>
        <w:jc w:val="both"/>
      </w:pPr>
      <w:r>
        <w:t xml:space="preserve">6. </w:t>
      </w:r>
      <w:r w:rsidRPr="00DF20CB">
        <w:rPr>
          <w:b/>
          <w:bCs/>
        </w:rPr>
        <w:t>Output Display:</w:t>
      </w:r>
    </w:p>
    <w:p w14:paraId="62FDA1EF" w14:textId="77777777" w:rsidR="00DF20CB" w:rsidRDefault="00DF20CB" w:rsidP="00A90331">
      <w:pPr>
        <w:jc w:val="both"/>
      </w:pPr>
      <w:r>
        <w:t xml:space="preserve">   - The results of the symptom check are displayed to the user, including possible conditions, recommended actions, and prescribed medicines.</w:t>
      </w:r>
    </w:p>
    <w:p w14:paraId="373A45EF" w14:textId="77777777" w:rsidR="00DF20CB" w:rsidRDefault="00DF20CB" w:rsidP="00A90331">
      <w:pPr>
        <w:jc w:val="both"/>
      </w:pPr>
    </w:p>
    <w:p w14:paraId="5199C22E" w14:textId="77777777" w:rsidR="00DF20CB" w:rsidRDefault="00DF20CB" w:rsidP="00A90331">
      <w:pPr>
        <w:jc w:val="both"/>
      </w:pPr>
      <w:r>
        <w:t xml:space="preserve">7. </w:t>
      </w:r>
      <w:r w:rsidRPr="00DF20CB">
        <w:rPr>
          <w:b/>
          <w:bCs/>
        </w:rPr>
        <w:t>Loop Control:</w:t>
      </w:r>
    </w:p>
    <w:p w14:paraId="12BB4F2E" w14:textId="77777777" w:rsidR="00DF20CB" w:rsidRDefault="00DF20CB" w:rsidP="00A90331">
      <w:pPr>
        <w:jc w:val="both"/>
      </w:pPr>
      <w:r>
        <w:t xml:space="preserve">   - The loop continues until the user decides not to check symptoms again (another_input != 'yes').</w:t>
      </w:r>
    </w:p>
    <w:p w14:paraId="36D963D7" w14:textId="77777777" w:rsidR="00DF20CB" w:rsidRDefault="00DF20CB" w:rsidP="00A90331">
      <w:pPr>
        <w:jc w:val="both"/>
      </w:pPr>
    </w:p>
    <w:p w14:paraId="4CD7F790" w14:textId="77777777" w:rsidR="00DF20CB" w:rsidRDefault="00DF20CB" w:rsidP="00A90331">
      <w:pPr>
        <w:jc w:val="both"/>
      </w:pPr>
      <w:r>
        <w:t xml:space="preserve">8. </w:t>
      </w:r>
      <w:r w:rsidRPr="00DF20CB">
        <w:rPr>
          <w:b/>
          <w:bCs/>
        </w:rPr>
        <w:t>Testing and Refinement:</w:t>
      </w:r>
    </w:p>
    <w:p w14:paraId="14411B98" w14:textId="77777777" w:rsidR="00DF20CB" w:rsidRDefault="00DF20CB" w:rsidP="00A90331">
      <w:pPr>
        <w:jc w:val="both"/>
      </w:pPr>
      <w:r>
        <w:t xml:space="preserve">   - The code is tested with different inputs to ensure it functions as intended.</w:t>
      </w:r>
    </w:p>
    <w:p w14:paraId="20CC4640" w14:textId="77777777" w:rsidR="00DF20CB" w:rsidRDefault="00DF20CB" w:rsidP="00A90331">
      <w:pPr>
        <w:jc w:val="both"/>
      </w:pPr>
      <w:r>
        <w:t xml:space="preserve">   - Adjustments are made based on testing, and the code is refined for clarity and correctness.</w:t>
      </w:r>
    </w:p>
    <w:p w14:paraId="57AFC949" w14:textId="77777777" w:rsidR="00DF20CB" w:rsidRDefault="00DF20CB" w:rsidP="00A90331">
      <w:pPr>
        <w:jc w:val="both"/>
      </w:pPr>
    </w:p>
    <w:p w14:paraId="0DC9CCAA" w14:textId="77777777" w:rsidR="00DF20CB" w:rsidRPr="00DF20CB" w:rsidRDefault="00DF20CB" w:rsidP="00A90331">
      <w:pPr>
        <w:jc w:val="both"/>
      </w:pPr>
      <w:r>
        <w:t>This development process involves a structured approach to class design, data structure implementation, and the creation of methods to handle specific functionality. The iterative testing and refinement ensure that the code meets the requirements and provides a user-friendly experience.</w:t>
      </w:r>
    </w:p>
    <w:p w14:paraId="11BD52C1" w14:textId="77777777" w:rsidR="00DF20CB" w:rsidRDefault="00DF20CB" w:rsidP="00A90331">
      <w:pPr>
        <w:jc w:val="both"/>
        <w:rPr>
          <w:b/>
          <w:sz w:val="48"/>
          <w:szCs w:val="48"/>
        </w:rPr>
      </w:pPr>
    </w:p>
    <w:p w14:paraId="1E1AF6E6" w14:textId="3AA589E5" w:rsidR="00733A3E" w:rsidRDefault="00733A3E" w:rsidP="00A90331">
      <w:pPr>
        <w:pStyle w:val="Heading2"/>
        <w:jc w:val="both"/>
      </w:pPr>
      <w:r>
        <w:t>Our Code</w:t>
      </w:r>
      <w:r w:rsidR="00DF20CB">
        <w:t>:</w:t>
      </w:r>
    </w:p>
    <w:p w14:paraId="7E1FAA24" w14:textId="77777777" w:rsidR="00714AD2" w:rsidRDefault="00714AD2" w:rsidP="00714AD2">
      <w:r>
        <w:t>class Symptom:</w:t>
      </w:r>
    </w:p>
    <w:p w14:paraId="1FCF17FF" w14:textId="77777777" w:rsidR="00714AD2" w:rsidRDefault="00714AD2" w:rsidP="00714AD2">
      <w:r>
        <w:t xml:space="preserve">    def __init__(self, name, conditions, actions, medicines):</w:t>
      </w:r>
    </w:p>
    <w:p w14:paraId="66D86149" w14:textId="77777777" w:rsidR="00714AD2" w:rsidRDefault="00714AD2" w:rsidP="00714AD2">
      <w:r>
        <w:t xml:space="preserve">        self.name = name</w:t>
      </w:r>
    </w:p>
    <w:p w14:paraId="16190A95" w14:textId="77777777" w:rsidR="00714AD2" w:rsidRDefault="00714AD2" w:rsidP="00714AD2">
      <w:r>
        <w:t xml:space="preserve">        self.conditions = conditions</w:t>
      </w:r>
    </w:p>
    <w:p w14:paraId="59B7C088" w14:textId="77777777" w:rsidR="00714AD2" w:rsidRDefault="00714AD2" w:rsidP="00714AD2">
      <w:r>
        <w:t xml:space="preserve">        self.actions = actions</w:t>
      </w:r>
    </w:p>
    <w:p w14:paraId="79620967" w14:textId="77777777" w:rsidR="00714AD2" w:rsidRDefault="00714AD2" w:rsidP="00714AD2">
      <w:r>
        <w:t xml:space="preserve">        self.medicines = medicines</w:t>
      </w:r>
    </w:p>
    <w:p w14:paraId="410FB91E" w14:textId="77777777" w:rsidR="00714AD2" w:rsidRDefault="00714AD2" w:rsidP="00714AD2"/>
    <w:p w14:paraId="133D81C1" w14:textId="77777777" w:rsidR="00714AD2" w:rsidRDefault="00714AD2" w:rsidP="00714AD2">
      <w:r>
        <w:t>class SymptomChecker:</w:t>
      </w:r>
    </w:p>
    <w:p w14:paraId="39A77206" w14:textId="77777777" w:rsidR="00714AD2" w:rsidRDefault="00714AD2" w:rsidP="00714AD2">
      <w:r>
        <w:t xml:space="preserve">    def __init__(self):</w:t>
      </w:r>
    </w:p>
    <w:p w14:paraId="67CE30C3" w14:textId="77777777" w:rsidR="00714AD2" w:rsidRDefault="00714AD2" w:rsidP="00714AD2">
      <w:r>
        <w:t xml:space="preserve">        self.symptoms = [</w:t>
      </w:r>
    </w:p>
    <w:p w14:paraId="6C3187D9" w14:textId="77777777" w:rsidR="00714AD2" w:rsidRDefault="00714AD2" w:rsidP="00714AD2">
      <w:r>
        <w:t xml:space="preserve">            Symptom("cough", ["Common Cold", "Flu", "Bronchitis"], ["Stay hydrated", "Rest", "Over-the-counter cough syrup"], ["Acetaminophen", "Ibuprofen"]),</w:t>
      </w:r>
    </w:p>
    <w:p w14:paraId="433575F6" w14:textId="77777777" w:rsidR="00714AD2" w:rsidRDefault="00714AD2" w:rsidP="00714AD2">
      <w:r>
        <w:t xml:space="preserve">            Symptom("fever", ["Flu", "COVID-19", "Pneumonia"], ["Rest", "Stay hydrated", "Take fever-reducing medication"], ["Acetaminophen", "Aspirin"]),</w:t>
      </w:r>
    </w:p>
    <w:p w14:paraId="74FB2805" w14:textId="77777777" w:rsidR="00714AD2" w:rsidRDefault="00714AD2" w:rsidP="00714AD2">
      <w:r>
        <w:t xml:space="preserve">            Symptom("hepatitis", ["Hepatitis A", "Hepatitis B", "Hepatitis C"], ["Rest", "Maintain hydration", "Consult a doctor"], ["Antiviral medication", "Vaccination"]),</w:t>
      </w:r>
    </w:p>
    <w:p w14:paraId="623B36DC" w14:textId="77777777" w:rsidR="00714AD2" w:rsidRDefault="00714AD2" w:rsidP="00714AD2">
      <w:r>
        <w:t xml:space="preserve">            Symptom("tb", ["Tuberculosis"], ["Complete antibiotic course", "Rest", "Isolation during contagious period"], ["Antibiotics"]),</w:t>
      </w:r>
    </w:p>
    <w:p w14:paraId="14B47742" w14:textId="77777777" w:rsidR="00714AD2" w:rsidRDefault="00714AD2" w:rsidP="00714AD2">
      <w:r>
        <w:t xml:space="preserve">            Symptom("corona", ["COVID-19"], ["Isolate", "Seek medical attention", "Follow health guidelines"], ["Antiviral medication", "Vaccination (if available)"]),</w:t>
      </w:r>
    </w:p>
    <w:p w14:paraId="6A4FD094" w14:textId="77777777" w:rsidR="00714AD2" w:rsidRDefault="00714AD2" w:rsidP="00714AD2">
      <w:r>
        <w:t xml:space="preserve">            Symptom("toothache", ["Tooth decay", "Gum disease", "Tooth abscess"], ["Rinse with warm saltwater", "Use pain relievers", "See a dentist"], ["Pain relievers", "Antibiotics (if infection)"]),</w:t>
      </w:r>
    </w:p>
    <w:p w14:paraId="1301A10C" w14:textId="77777777" w:rsidR="00714AD2" w:rsidRDefault="00714AD2" w:rsidP="00714AD2">
      <w:r>
        <w:t xml:space="preserve">            Symptom("headache", ["Tension headache", "Migraine", "Cluster headache"], ["Rest in a dark, quiet room", "Hydrate", "Over-the-counter pain relievers"], ["Prescription medications"]),</w:t>
      </w:r>
    </w:p>
    <w:p w14:paraId="408C16B0" w14:textId="77777777" w:rsidR="00714AD2" w:rsidRDefault="00714AD2" w:rsidP="00714AD2">
      <w:r>
        <w:t xml:space="preserve">            Symptom("migraine", ["Migraine"], ["Rest in a dark, quiet room", "Stay hydrated", "Use cold or warm compress"], ["Prescription migraine medications"]),</w:t>
      </w:r>
    </w:p>
    <w:p w14:paraId="594F22CC" w14:textId="77777777" w:rsidR="00714AD2" w:rsidRDefault="00714AD2" w:rsidP="00714AD2">
      <w:r>
        <w:t xml:space="preserve">            Symptom("low blood pressure", ["Hypotension"], ["Increase salt intake", "Stay hydrated", "Eat smaller, more frequent meals"], ["No specific medication (unless severe)"]),</w:t>
      </w:r>
    </w:p>
    <w:p w14:paraId="4BF6C32D" w14:textId="77777777" w:rsidR="00714AD2" w:rsidRDefault="00714AD2" w:rsidP="00714AD2">
      <w:r>
        <w:t xml:space="preserve">            Symptom("high blood pressure", ["Hypertension"], ["Adopt a healthy diet", "Exercise regularly", "Reduce sodium intake"], ["Antihypertensive medications"]),</w:t>
      </w:r>
    </w:p>
    <w:p w14:paraId="54AA71BC" w14:textId="77777777" w:rsidR="00714AD2" w:rsidRDefault="00714AD2" w:rsidP="00714AD2">
      <w:r>
        <w:t xml:space="preserve">            Symptom("heat stroke", ["Heat exhaustion", "Dehydration", "Heat cramps", "Rhabdomyolysis", "Hyponatremia", "Cardiac events related to heat", "Renal failure related to heat"], ["Move to a cooler place", "Cool the body with cold compresses", "Rehydrate with water or electrolyte drinks"], ["Emergency medical attention"]),</w:t>
      </w:r>
    </w:p>
    <w:p w14:paraId="29DA11B7" w14:textId="77777777" w:rsidR="00714AD2" w:rsidRDefault="00714AD2" w:rsidP="00714AD2">
      <w:r>
        <w:t xml:space="preserve">        ]</w:t>
      </w:r>
    </w:p>
    <w:p w14:paraId="2DE659D8" w14:textId="77777777" w:rsidR="00714AD2" w:rsidRDefault="00714AD2" w:rsidP="00714AD2"/>
    <w:p w14:paraId="79118E6E" w14:textId="77777777" w:rsidR="00714AD2" w:rsidRDefault="00714AD2" w:rsidP="00714AD2">
      <w:r>
        <w:t xml:space="preserve">    def check_symptoms(self, user_symptoms):</w:t>
      </w:r>
    </w:p>
    <w:p w14:paraId="3191FF6F" w14:textId="77777777" w:rsidR="00714AD2" w:rsidRDefault="00714AD2" w:rsidP="00714AD2">
      <w:r>
        <w:t xml:space="preserve">        symptom_results = {}</w:t>
      </w:r>
    </w:p>
    <w:p w14:paraId="49010756" w14:textId="77777777" w:rsidR="00714AD2" w:rsidRDefault="00714AD2" w:rsidP="00714AD2"/>
    <w:p w14:paraId="4783490E" w14:textId="77777777" w:rsidR="00714AD2" w:rsidRDefault="00714AD2" w:rsidP="00714AD2">
      <w:r>
        <w:t xml:space="preserve">        for user_symptom in user_symptoms:</w:t>
      </w:r>
    </w:p>
    <w:p w14:paraId="12967D9F" w14:textId="77777777" w:rsidR="00714AD2" w:rsidRDefault="00714AD2" w:rsidP="00714AD2">
      <w:r>
        <w:t xml:space="preserve">            matched_symptoms = [symptom for symptom in self.symptoms if</w:t>
      </w:r>
    </w:p>
    <w:p w14:paraId="325E06F1" w14:textId="77777777" w:rsidR="00714AD2" w:rsidRDefault="00714AD2" w:rsidP="00714AD2">
      <w:r>
        <w:t xml:space="preserve">                                user_symptom.lower() == symptom.name.lower() or user_symptom.lower() in</w:t>
      </w:r>
    </w:p>
    <w:p w14:paraId="5C3D1EA5" w14:textId="77777777" w:rsidR="00714AD2" w:rsidRDefault="00714AD2" w:rsidP="00714AD2">
      <w:r>
        <w:lastRenderedPageBreak/>
        <w:t xml:space="preserve">                                map(str.lower, symptom.conditions)]</w:t>
      </w:r>
    </w:p>
    <w:p w14:paraId="2FCD8AA4" w14:textId="77777777" w:rsidR="00714AD2" w:rsidRDefault="00714AD2" w:rsidP="00714AD2">
      <w:r>
        <w:t xml:space="preserve">            if matched_symptoms:</w:t>
      </w:r>
    </w:p>
    <w:p w14:paraId="7B4C823A" w14:textId="77777777" w:rsidR="00714AD2" w:rsidRDefault="00714AD2" w:rsidP="00714AD2">
      <w:r>
        <w:t xml:space="preserve">                for symptom in matched_symptoms:</w:t>
      </w:r>
    </w:p>
    <w:p w14:paraId="412CE44E" w14:textId="77777777" w:rsidR="00714AD2" w:rsidRDefault="00714AD2" w:rsidP="00714AD2">
      <w:r>
        <w:t xml:space="preserve">                    symptom_results[symptom.name] = {</w:t>
      </w:r>
    </w:p>
    <w:p w14:paraId="723F5A47" w14:textId="77777777" w:rsidR="00714AD2" w:rsidRDefault="00714AD2" w:rsidP="00714AD2">
      <w:r>
        <w:t xml:space="preserve">                        "conditions": symptom.conditions,</w:t>
      </w:r>
    </w:p>
    <w:p w14:paraId="03773CC0" w14:textId="77777777" w:rsidR="00714AD2" w:rsidRDefault="00714AD2" w:rsidP="00714AD2">
      <w:r>
        <w:t xml:space="preserve">                        "actions": symptom.actions,</w:t>
      </w:r>
    </w:p>
    <w:p w14:paraId="1062350B" w14:textId="77777777" w:rsidR="00714AD2" w:rsidRDefault="00714AD2" w:rsidP="00714AD2">
      <w:r>
        <w:t xml:space="preserve">                        "medicines": symptom.medicines</w:t>
      </w:r>
    </w:p>
    <w:p w14:paraId="2299AFAE" w14:textId="77777777" w:rsidR="00714AD2" w:rsidRDefault="00714AD2" w:rsidP="00714AD2">
      <w:r>
        <w:t xml:space="preserve">                    }</w:t>
      </w:r>
    </w:p>
    <w:p w14:paraId="7CF56107" w14:textId="77777777" w:rsidR="00714AD2" w:rsidRDefault="00714AD2" w:rsidP="00714AD2"/>
    <w:p w14:paraId="6C9839EF" w14:textId="77777777" w:rsidR="00714AD2" w:rsidRDefault="00714AD2" w:rsidP="00714AD2">
      <w:r>
        <w:t xml:space="preserve">        return symptom_results</w:t>
      </w:r>
    </w:p>
    <w:p w14:paraId="26F37159" w14:textId="77777777" w:rsidR="00714AD2" w:rsidRDefault="00714AD2" w:rsidP="00714AD2"/>
    <w:p w14:paraId="64502FFB" w14:textId="77777777" w:rsidR="00714AD2" w:rsidRDefault="00714AD2" w:rsidP="00714AD2">
      <w:r>
        <w:t>while True:</w:t>
      </w:r>
    </w:p>
    <w:p w14:paraId="734DA96A" w14:textId="77777777" w:rsidR="00714AD2" w:rsidRDefault="00714AD2" w:rsidP="00714AD2">
      <w:r>
        <w:t xml:space="preserve">    symptom_checker = SymptomChecker()</w:t>
      </w:r>
    </w:p>
    <w:p w14:paraId="056943AB" w14:textId="77777777" w:rsidR="00714AD2" w:rsidRDefault="00714AD2" w:rsidP="00714AD2">
      <w:r>
        <w:t xml:space="preserve">    user_symptoms = input("Welcome to the symptom checker!"'\n' "To provide you with accurate information, please be specific about your symptoms."'\n' "Remember, this tool is not a substitute for professional medical advice."'\n' "If you have a medical emergency, call your local emergency number immediately"'\n\n'"Enter your symptoms (comma-separated): ").lower().split(',')</w:t>
      </w:r>
    </w:p>
    <w:p w14:paraId="3255A9D9" w14:textId="77777777" w:rsidR="00714AD2" w:rsidRDefault="00714AD2" w:rsidP="00714AD2"/>
    <w:p w14:paraId="1B61C28D" w14:textId="77777777" w:rsidR="00714AD2" w:rsidRDefault="00714AD2" w:rsidP="00714AD2">
      <w:r>
        <w:t xml:space="preserve">    symptom_results = symptom_checker.check_symptoms(user_symptoms)</w:t>
      </w:r>
    </w:p>
    <w:p w14:paraId="10715119" w14:textId="77777777" w:rsidR="00714AD2" w:rsidRDefault="00714AD2" w:rsidP="00714AD2"/>
    <w:p w14:paraId="6640F68F" w14:textId="77777777" w:rsidR="00714AD2" w:rsidRDefault="00714AD2" w:rsidP="00714AD2">
      <w:r>
        <w:t xml:space="preserve">    if symptom_results:</w:t>
      </w:r>
    </w:p>
    <w:p w14:paraId="653FBAEB" w14:textId="77777777" w:rsidR="00714AD2" w:rsidRDefault="00714AD2" w:rsidP="00714AD2">
      <w:r>
        <w:t xml:space="preserve">        print("\nSymptom Checker Results:")</w:t>
      </w:r>
    </w:p>
    <w:p w14:paraId="58F2A395" w14:textId="77777777" w:rsidR="00714AD2" w:rsidRDefault="00714AD2" w:rsidP="00714AD2">
      <w:r>
        <w:t xml:space="preserve">        for symptom, info in symptom_results.items():</w:t>
      </w:r>
    </w:p>
    <w:p w14:paraId="6F7A7FA4" w14:textId="77777777" w:rsidR="00714AD2" w:rsidRDefault="00714AD2" w:rsidP="00714AD2">
      <w:r>
        <w:t xml:space="preserve">            print("\nFor " + symptom + ":")</w:t>
      </w:r>
    </w:p>
    <w:p w14:paraId="497FA1BA" w14:textId="77777777" w:rsidR="00714AD2" w:rsidRDefault="00714AD2" w:rsidP="00714AD2">
      <w:r>
        <w:t xml:space="preserve">            print("Possible Conditions:")</w:t>
      </w:r>
    </w:p>
    <w:p w14:paraId="406C2CD2" w14:textId="77777777" w:rsidR="00714AD2" w:rsidRDefault="00714AD2" w:rsidP="00714AD2">
      <w:r>
        <w:t xml:space="preserve">            for condition in info["conditions"]:</w:t>
      </w:r>
    </w:p>
    <w:p w14:paraId="11003C60" w14:textId="77777777" w:rsidR="00714AD2" w:rsidRDefault="00714AD2" w:rsidP="00714AD2">
      <w:r>
        <w:t xml:space="preserve">                print("- " + condition)</w:t>
      </w:r>
    </w:p>
    <w:p w14:paraId="5118D84F" w14:textId="77777777" w:rsidR="00714AD2" w:rsidRDefault="00714AD2" w:rsidP="00714AD2">
      <w:r>
        <w:t xml:space="preserve">            print("Recommended Actions:")</w:t>
      </w:r>
    </w:p>
    <w:p w14:paraId="412F39B2" w14:textId="77777777" w:rsidR="00714AD2" w:rsidRDefault="00714AD2" w:rsidP="00714AD2">
      <w:r>
        <w:t xml:space="preserve">            for action in info["actions"]:</w:t>
      </w:r>
    </w:p>
    <w:p w14:paraId="4BC54A30" w14:textId="77777777" w:rsidR="00714AD2" w:rsidRDefault="00714AD2" w:rsidP="00714AD2">
      <w:r>
        <w:t xml:space="preserve">                print("- " + action)</w:t>
      </w:r>
    </w:p>
    <w:p w14:paraId="6ABBFC2F" w14:textId="77777777" w:rsidR="00714AD2" w:rsidRDefault="00714AD2" w:rsidP="00714AD2">
      <w:r>
        <w:t xml:space="preserve">            print("Prescribed Medicine:")</w:t>
      </w:r>
    </w:p>
    <w:p w14:paraId="48C694BB" w14:textId="77777777" w:rsidR="00714AD2" w:rsidRDefault="00714AD2" w:rsidP="00714AD2">
      <w:r>
        <w:t xml:space="preserve">            for medicine in info["medicines"]:</w:t>
      </w:r>
    </w:p>
    <w:p w14:paraId="054494DE" w14:textId="77777777" w:rsidR="00714AD2" w:rsidRDefault="00714AD2" w:rsidP="00714AD2">
      <w:r>
        <w:t xml:space="preserve">                print("- " + medicine)</w:t>
      </w:r>
    </w:p>
    <w:p w14:paraId="330FAE57" w14:textId="77777777" w:rsidR="00714AD2" w:rsidRDefault="00714AD2" w:rsidP="00714AD2">
      <w:r>
        <w:t xml:space="preserve">    else:</w:t>
      </w:r>
    </w:p>
    <w:p w14:paraId="7BA00117" w14:textId="77777777" w:rsidR="00714AD2" w:rsidRDefault="00714AD2" w:rsidP="00714AD2">
      <w:r>
        <w:t xml:space="preserve">        print("\nNo matching conditions found for the provided symptoms.")</w:t>
      </w:r>
    </w:p>
    <w:p w14:paraId="4456C61E" w14:textId="77777777" w:rsidR="00714AD2" w:rsidRDefault="00714AD2" w:rsidP="00714AD2"/>
    <w:p w14:paraId="4FFB42FE" w14:textId="77777777" w:rsidR="00714AD2" w:rsidRDefault="00714AD2" w:rsidP="00714AD2">
      <w:r>
        <w:t xml:space="preserve">    another_input = input("Do you want to check symptoms again? (yes/no): ").lower()</w:t>
      </w:r>
    </w:p>
    <w:p w14:paraId="7545D8CC" w14:textId="77777777" w:rsidR="00714AD2" w:rsidRDefault="00714AD2" w:rsidP="00714AD2">
      <w:r>
        <w:t xml:space="preserve">    if another_input != 'yes':</w:t>
      </w:r>
    </w:p>
    <w:p w14:paraId="2EE7D5AF" w14:textId="139AF1BD" w:rsidR="00714AD2" w:rsidRDefault="00714AD2" w:rsidP="00714AD2">
      <w:r>
        <w:t xml:space="preserve">        break</w:t>
      </w:r>
    </w:p>
    <w:p w14:paraId="2B8A8224" w14:textId="77777777" w:rsidR="00714AD2" w:rsidRPr="00714AD2" w:rsidRDefault="00714AD2" w:rsidP="00714AD2"/>
    <w:p w14:paraId="3ECD0863" w14:textId="4D260156" w:rsidR="00733A3E" w:rsidRDefault="00733A3E" w:rsidP="00A90331">
      <w:pPr>
        <w:pStyle w:val="Heading2"/>
        <w:jc w:val="both"/>
      </w:pPr>
      <w:r>
        <w:t>Review about the Course and Bano Qabil 2.0</w:t>
      </w:r>
    </w:p>
    <w:p w14:paraId="7C7C176C" w14:textId="15A699D3" w:rsidR="00714AD2" w:rsidRPr="00714AD2" w:rsidRDefault="00714AD2" w:rsidP="00714AD2">
      <w:r w:rsidRPr="00714AD2">
        <w:t>This course covers a comprehensive range of Python concepts, from basic to advanced topics. The inclusion of practical examples and real-world applications makes the learning experience engaging and relevant. The course goes beyond just lectures. The inclusion of regular Q&amp;A sessions ensures that students receive prompt assistance. One of the highlights of the course is the abundance of  projects which provides valuable coding experience.</w:t>
      </w:r>
    </w:p>
    <w:sectPr w:rsidR="00714AD2" w:rsidRPr="00714AD2" w:rsidSect="001B4377">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E6710" w14:textId="77777777" w:rsidR="001B4377" w:rsidRDefault="001B4377" w:rsidP="00E74B29">
      <w:r>
        <w:separator/>
      </w:r>
    </w:p>
  </w:endnote>
  <w:endnote w:type="continuationSeparator" w:id="0">
    <w:p w14:paraId="178A31BC" w14:textId="77777777" w:rsidR="001B4377" w:rsidRDefault="001B437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0517B248"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1F1951"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24407" w14:textId="77777777" w:rsidR="00E74B29" w:rsidRDefault="00E74B29" w:rsidP="006709F1">
    <w:pPr>
      <w:pStyle w:val="Footer"/>
      <w:rPr>
        <w:rStyle w:val="PageNumber"/>
      </w:rPr>
    </w:pPr>
  </w:p>
  <w:p w14:paraId="172D8DF3"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D26E" w14:textId="77777777" w:rsidR="001B4377" w:rsidRDefault="001B4377" w:rsidP="00E74B29">
      <w:r>
        <w:separator/>
      </w:r>
    </w:p>
  </w:footnote>
  <w:footnote w:type="continuationSeparator" w:id="0">
    <w:p w14:paraId="6A5E8A4C" w14:textId="77777777" w:rsidR="001B4377" w:rsidRDefault="001B437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8581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8C"/>
    <w:rsid w:val="00086FA5"/>
    <w:rsid w:val="000E4641"/>
    <w:rsid w:val="00151F66"/>
    <w:rsid w:val="00177F8D"/>
    <w:rsid w:val="00185F4A"/>
    <w:rsid w:val="001B4377"/>
    <w:rsid w:val="002D2200"/>
    <w:rsid w:val="00376D4D"/>
    <w:rsid w:val="00396F8C"/>
    <w:rsid w:val="0040564B"/>
    <w:rsid w:val="0048120C"/>
    <w:rsid w:val="004909D9"/>
    <w:rsid w:val="00521481"/>
    <w:rsid w:val="00665110"/>
    <w:rsid w:val="006709F1"/>
    <w:rsid w:val="006C60E6"/>
    <w:rsid w:val="00714AD2"/>
    <w:rsid w:val="00733A3E"/>
    <w:rsid w:val="00837914"/>
    <w:rsid w:val="00874FE7"/>
    <w:rsid w:val="00952F7D"/>
    <w:rsid w:val="0095496A"/>
    <w:rsid w:val="009A38BA"/>
    <w:rsid w:val="009C3103"/>
    <w:rsid w:val="00A061A9"/>
    <w:rsid w:val="00A90331"/>
    <w:rsid w:val="00B43E11"/>
    <w:rsid w:val="00C755AB"/>
    <w:rsid w:val="00D43125"/>
    <w:rsid w:val="00D66A3A"/>
    <w:rsid w:val="00DF198B"/>
    <w:rsid w:val="00DF20CB"/>
    <w:rsid w:val="00E74B29"/>
    <w:rsid w:val="00F14134"/>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C3612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3C2AA750AD4526888BA515A5F5FCCB"/>
        <w:category>
          <w:name w:val="General"/>
          <w:gallery w:val="placeholder"/>
        </w:category>
        <w:types>
          <w:type w:val="bbPlcHdr"/>
        </w:types>
        <w:behaviors>
          <w:behavior w:val="content"/>
        </w:behaviors>
        <w:guid w:val="{97B799BD-0875-48DF-9D62-5FBC9C3CCA00}"/>
      </w:docPartPr>
      <w:docPartBody>
        <w:p w:rsidR="00000000" w:rsidRDefault="00000000">
          <w:pPr>
            <w:pStyle w:val="C93C2AA750AD4526888BA515A5F5FCCB"/>
          </w:pPr>
          <w:r w:rsidRPr="00DF198B">
            <w:t>Date</w:t>
          </w:r>
        </w:p>
      </w:docPartBody>
    </w:docPart>
    <w:docPart>
      <w:docPartPr>
        <w:name w:val="ACA1F91565AC48CDBECCD6AA3685E1D9"/>
        <w:category>
          <w:name w:val="General"/>
          <w:gallery w:val="placeholder"/>
        </w:category>
        <w:types>
          <w:type w:val="bbPlcHdr"/>
        </w:types>
        <w:behaviors>
          <w:behavior w:val="content"/>
        </w:behaviors>
        <w:guid w:val="{F2A227D9-B168-4B1A-B15A-62B7DB5062EA}"/>
      </w:docPartPr>
      <w:docPartBody>
        <w:p w:rsidR="00000000" w:rsidRDefault="00000000">
          <w:pPr>
            <w:pStyle w:val="ACA1F91565AC48CDBECCD6AA3685E1D9"/>
          </w:pPr>
          <w:r w:rsidRPr="00DF198B">
            <w:t>—</w:t>
          </w:r>
        </w:p>
      </w:docPartBody>
    </w:docPart>
    <w:docPart>
      <w:docPartPr>
        <w:name w:val="B7342247E96B47E6B130621E9E67CB27"/>
        <w:category>
          <w:name w:val="General"/>
          <w:gallery w:val="placeholder"/>
        </w:category>
        <w:types>
          <w:type w:val="bbPlcHdr"/>
        </w:types>
        <w:behaviors>
          <w:behavior w:val="content"/>
        </w:behaviors>
        <w:guid w:val="{2C57717B-99A9-4DA4-BB50-FC98C05104D6}"/>
      </w:docPartPr>
      <w:docPartBody>
        <w:p w:rsidR="00000000" w:rsidRDefault="00000000">
          <w:pPr>
            <w:pStyle w:val="B7342247E96B47E6B130621E9E67CB27"/>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24"/>
    <w:rsid w:val="0046542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696D1B815448EFA6E641D9F4FA500C">
    <w:name w:val="A9696D1B815448EFA6E641D9F4FA500C"/>
  </w:style>
  <w:style w:type="paragraph" w:customStyle="1" w:styleId="467644A06E42402F9FB49FE37DE63B15">
    <w:name w:val="467644A06E42402F9FB49FE37DE63B15"/>
  </w:style>
  <w:style w:type="paragraph" w:customStyle="1" w:styleId="C93C2AA750AD4526888BA515A5F5FCCB">
    <w:name w:val="C93C2AA750AD4526888BA515A5F5FCCB"/>
  </w:style>
  <w:style w:type="paragraph" w:customStyle="1" w:styleId="ACA1F91565AC48CDBECCD6AA3685E1D9">
    <w:name w:val="ACA1F91565AC48CDBECCD6AA3685E1D9"/>
  </w:style>
  <w:style w:type="paragraph" w:customStyle="1" w:styleId="63556F5A684245E79B8CC675FECBC433">
    <w:name w:val="63556F5A684245E79B8CC675FECBC433"/>
  </w:style>
  <w:style w:type="paragraph" w:customStyle="1" w:styleId="B7342247E96B47E6B130621E9E67CB27">
    <w:name w:val="B7342247E96B47E6B130621E9E67CB27"/>
  </w:style>
  <w:style w:type="paragraph" w:customStyle="1" w:styleId="8475DA7EC1494F9A9871D7109D47D224">
    <w:name w:val="8475DA7EC1494F9A9871D7109D47D224"/>
  </w:style>
  <w:style w:type="paragraph" w:customStyle="1" w:styleId="25537DCFF7904A48A6994E9F29FD0C99">
    <w:name w:val="25537DCFF7904A48A6994E9F29FD0C99"/>
  </w:style>
  <w:style w:type="paragraph" w:customStyle="1" w:styleId="Text">
    <w:name w:val="Text"/>
    <w:basedOn w:val="Normal"/>
    <w:uiPriority w:val="5"/>
    <w:qFormat/>
    <w:pPr>
      <w:spacing w:after="0" w:line="240" w:lineRule="auto"/>
    </w:pPr>
    <w:rPr>
      <w:rFonts w:eastAsiaTheme="minorHAnsi"/>
      <w:kern w:val="0"/>
      <w:sz w:val="28"/>
      <w:szCs w:val="28"/>
      <w:lang w:eastAsia="en-US"/>
      <w14:ligatures w14:val="none"/>
    </w:rPr>
  </w:style>
  <w:style w:type="paragraph" w:customStyle="1" w:styleId="19DF6633225245CCBF40BF56A71A7B86">
    <w:name w:val="19DF6633225245CCBF40BF56A71A7B86"/>
  </w:style>
  <w:style w:type="paragraph" w:customStyle="1" w:styleId="550C0DCF8A7D4A799E2BA1ABA6C3FE0A">
    <w:name w:val="550C0DCF8A7D4A799E2BA1ABA6C3FE0A"/>
  </w:style>
  <w:style w:type="paragraph" w:customStyle="1" w:styleId="E4AFDE63DC064706A8DCC815AD298098">
    <w:name w:val="E4AFDE63DC064706A8DCC815AD298098"/>
  </w:style>
  <w:style w:type="paragraph" w:customStyle="1" w:styleId="555DDF3A95154B5E8F72428FC4D275E5">
    <w:name w:val="555DDF3A95154B5E8F72428FC4D275E5"/>
  </w:style>
  <w:style w:type="paragraph" w:customStyle="1" w:styleId="3DA5455486694D49935BC9B6550BC9BD">
    <w:name w:val="3DA5455486694D49935BC9B6550BC9BD"/>
  </w:style>
  <w:style w:type="paragraph" w:customStyle="1" w:styleId="D36E6B8A42C1458EA00C7E069D4E99E0">
    <w:name w:val="D36E6B8A42C1458EA00C7E069D4E99E0"/>
  </w:style>
  <w:style w:type="paragraph" w:customStyle="1" w:styleId="CE46C2E5BDFD41A483BBAFC5CB802E42">
    <w:name w:val="CE46C2E5BDFD41A483BBAFC5CB802E42"/>
  </w:style>
  <w:style w:type="paragraph" w:customStyle="1" w:styleId="AACB4AE259D842BEA85F2808C13953DE">
    <w:name w:val="AACB4AE259D842BEA85F2808C13953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4</Pages>
  <Words>872</Words>
  <Characters>6011</Characters>
  <Application>Microsoft Office Word</Application>
  <DocSecurity>0</DocSecurity>
  <Lines>172</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2024-02-25T06:49:00Z</dcterms:created>
  <dcterms:modified xsi:type="dcterms:W3CDTF">2024-02-25T07:52:00Z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51b0b520-4e49-45cd-a98b-bcfd8e93272d</vt:lpwstr>
  </property>
</Properties>
</file>